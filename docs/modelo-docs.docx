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7EB01" w14:textId="4C2EBBEF" w:rsidR="002E03DA" w:rsidRPr="00C956E5" w:rsidRDefault="008F6BD7" w:rsidP="002E03DA">
      <w:pPr>
        <w:rPr>
          <w:rFonts w:ascii="Bookman Old Style" w:hAnsi="Bookman Old Style" w:cs="Arial"/>
          <w:bCs/>
          <w:color w:val="000000"/>
        </w:rPr>
      </w:pPr>
      <w:r>
        <w:rPr>
          <w:rFonts w:ascii="Bookman Old Style" w:hAnsi="Bookman Old Style" w:cs="Arial"/>
          <w:bCs/>
          <w:color w:val="000000"/>
        </w:rPr>
        <w:t xml:space="preserve">                                            </w:t>
      </w:r>
    </w:p>
    <w:p w14:paraId="6034D9A8" w14:textId="4909A273" w:rsidR="00D760A0" w:rsidRPr="00C956E5" w:rsidRDefault="00D760A0" w:rsidP="0013760F">
      <w:pPr>
        <w:jc w:val="center"/>
        <w:rPr>
          <w:rFonts w:ascii="Times New Roman" w:eastAsia="Batang" w:hAnsi="Times New Roman" w:cs="Times New Roman"/>
        </w:rPr>
      </w:pPr>
    </w:p>
    <w:sectPr w:rsidR="00D760A0" w:rsidRPr="00C956E5" w:rsidSect="00322019">
      <w:headerReference w:type="even" r:id="rId8"/>
      <w:headerReference w:type="default" r:id="rId9"/>
      <w:headerReference w:type="first" r:id="rId10"/>
      <w:footerReference w:type="first" r:id="rId11"/>
      <w:pgSz w:w="11900" w:h="16820"/>
      <w:pgMar w:top="361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AEFE6" w14:textId="77777777" w:rsidR="00E4166A" w:rsidRDefault="00E4166A" w:rsidP="005A10F6">
      <w:r>
        <w:separator/>
      </w:r>
    </w:p>
  </w:endnote>
  <w:endnote w:type="continuationSeparator" w:id="0">
    <w:p w14:paraId="02EAA2B1" w14:textId="77777777" w:rsidR="00E4166A" w:rsidRDefault="00E4166A" w:rsidP="005A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extaNarrowAlt-Light">
    <w:panose1 w:val="020B0604020202020204"/>
    <w:charset w:val="00"/>
    <w:family w:val="modern"/>
    <w:notTrueType/>
    <w:pitch w:val="variable"/>
    <w:sig w:usb0="A000002F" w:usb1="5000246B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A1265" w14:textId="77777777" w:rsidR="00611178" w:rsidRDefault="00D55BAB" w:rsidP="00D55BAB">
    <w:pPr>
      <w:pStyle w:val="Rodap"/>
      <w:tabs>
        <w:tab w:val="clear" w:pos="4320"/>
        <w:tab w:val="clear" w:pos="8640"/>
        <w:tab w:val="left" w:pos="50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01A97" w14:textId="77777777" w:rsidR="00E4166A" w:rsidRDefault="00E4166A" w:rsidP="005A10F6">
      <w:r>
        <w:separator/>
      </w:r>
    </w:p>
  </w:footnote>
  <w:footnote w:type="continuationSeparator" w:id="0">
    <w:p w14:paraId="551EC520" w14:textId="77777777" w:rsidR="00E4166A" w:rsidRDefault="00E4166A" w:rsidP="005A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20BF5" w14:textId="77777777" w:rsidR="00E478C5" w:rsidRDefault="00E4166A">
    <w:pPr>
      <w:pStyle w:val="Cabealho"/>
    </w:pPr>
    <w:r>
      <w:rPr>
        <w:noProof/>
        <w:lang w:val="en-US"/>
      </w:rPr>
      <w:pict w14:anchorId="3C486A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5680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Esatcionários_2016_Fundo A4 NOTA"/>
          <w10:wrap anchorx="margin" anchory="margin"/>
        </v:shape>
      </w:pict>
    </w:r>
    <w:r w:rsidR="000D62FD">
      <w:rPr>
        <w:noProof/>
        <w:lang w:eastAsia="pt-PT"/>
      </w:rPr>
      <w:drawing>
        <wp:anchor distT="0" distB="0" distL="114300" distR="114300" simplePos="0" relativeHeight="251656704" behindDoc="1" locked="0" layoutInCell="1" allowOverlap="1" wp14:anchorId="4130BA2C" wp14:editId="05630F9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14" name="Imagem 14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5680" behindDoc="1" locked="0" layoutInCell="1" allowOverlap="1" wp14:anchorId="4459D305" wp14:editId="4501456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8" name="Imagem 8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4656" behindDoc="1" locked="0" layoutInCell="1" allowOverlap="1" wp14:anchorId="5CCF568E" wp14:editId="193867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5" name="Imagem 5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E33C1" w14:textId="77777777" w:rsidR="00E478C5" w:rsidRDefault="00E478C5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8752" behindDoc="1" locked="0" layoutInCell="1" allowOverlap="1" wp14:anchorId="23F67BA8" wp14:editId="41F2B01A">
          <wp:simplePos x="0" y="0"/>
          <wp:positionH relativeFrom="column">
            <wp:posOffset>-881380</wp:posOffset>
          </wp:positionH>
          <wp:positionV relativeFrom="paragraph">
            <wp:posOffset>-342265</wp:posOffset>
          </wp:positionV>
          <wp:extent cx="7560000" cy="10693597"/>
          <wp:effectExtent l="0" t="0" r="952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Nota Azul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042E75" w14:textId="77777777" w:rsidR="00E478C5" w:rsidRDefault="00E478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EC2F3" w14:textId="77777777" w:rsidR="00D55BAB" w:rsidRDefault="00EE3CEB" w:rsidP="00CD0316">
    <w:pPr>
      <w:pStyle w:val="Cabealho"/>
      <w:tabs>
        <w:tab w:val="left" w:pos="6663"/>
      </w:tabs>
      <w:rPr>
        <w:noProof/>
        <w:lang w:eastAsia="pt-PT"/>
      </w:rPr>
    </w:pPr>
    <w:r>
      <w:rPr>
        <w:noProof/>
        <w:lang w:eastAsia="pt-PT"/>
      </w:rPr>
      <w:drawing>
        <wp:anchor distT="0" distB="0" distL="114300" distR="114300" simplePos="0" relativeHeight="251657728" behindDoc="1" locked="0" layoutInCell="1" allowOverlap="1" wp14:anchorId="165AA7A5" wp14:editId="2EDE2262">
          <wp:simplePos x="0" y="0"/>
          <wp:positionH relativeFrom="page">
            <wp:posOffset>107404</wp:posOffset>
          </wp:positionH>
          <wp:positionV relativeFrom="paragraph">
            <wp:posOffset>-213995</wp:posOffset>
          </wp:positionV>
          <wp:extent cx="7374387" cy="10568622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Gov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4387" cy="105686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29D9FC" w14:textId="0F511AC9" w:rsidR="0042618B" w:rsidRPr="0042618B" w:rsidRDefault="00EE3CEB" w:rsidP="00CD0316">
    <w:pPr>
      <w:pStyle w:val="Cabealho"/>
      <w:tabs>
        <w:tab w:val="clear" w:pos="8640"/>
        <w:tab w:val="left" w:pos="7152"/>
      </w:tabs>
      <w:rPr>
        <w:rFonts w:ascii="ArialMT" w:eastAsia="SimSun" w:hAnsi="ArialMT" w:cs="ArialMT"/>
        <w:b/>
        <w:color w:val="005799"/>
        <w:lang w:eastAsia="zh-CN"/>
      </w:rPr>
    </w:pPr>
    <w:r>
      <w:rPr>
        <w:noProof/>
        <w:lang w:eastAsia="pt-PT"/>
      </w:rPr>
      <w:drawing>
        <wp:inline distT="0" distB="0" distL="0" distR="0" wp14:anchorId="1AD9E158" wp14:editId="09A60661">
          <wp:extent cx="3383280" cy="731520"/>
          <wp:effectExtent l="0" t="0" r="762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832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2364">
      <w:rPr>
        <w:noProof/>
        <w:color w:val="1F497D"/>
        <w:lang w:eastAsia="pt-PT"/>
      </w:rPr>
      <w:t xml:space="preserve">          </w:t>
    </w:r>
    <w:r w:rsidR="00CD0316">
      <w:rPr>
        <w:noProof/>
        <w:color w:val="1F497D"/>
        <w:lang w:eastAsia="pt-PT"/>
      </w:rPr>
      <w:t xml:space="preserve"> </w:t>
    </w:r>
    <w:r w:rsidR="00CD0316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</w:t>
    </w:r>
    <w:r w:rsidR="00CD0316" w:rsidRPr="00D9554D">
      <w:rPr>
        <w:rFonts w:ascii="Arial" w:hAnsi="Arial" w:cs="Arial"/>
        <w:b/>
        <w:noProof/>
        <w:color w:val="F99B1C"/>
        <w:sz w:val="10"/>
        <w:szCs w:val="10"/>
        <w:lang w:eastAsia="pt-PT"/>
      </w:rPr>
      <w:drawing>
        <wp:inline distT="0" distB="0" distL="0" distR="0" wp14:anchorId="1E6DF8A9" wp14:editId="4AB03434">
          <wp:extent cx="1554480" cy="830580"/>
          <wp:effectExtent l="0" t="0" r="7620" b="7620"/>
          <wp:docPr id="7" name="Imagem 7" descr="IGJ_apresentacao02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GJ_apresentacao02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6DF8">
      <w:rPr>
        <w:noProof/>
        <w:lang w:eastAsia="pt-PT"/>
      </w:rPr>
      <w:tab/>
    </w:r>
    <w:r w:rsidR="00CD0316">
      <w:rPr>
        <w:noProof/>
        <w:lang w:eastAsia="pt-PT"/>
      </w:rPr>
      <w:t xml:space="preserve">                                                                                                      </w:t>
    </w:r>
  </w:p>
  <w:p w14:paraId="039CA677" w14:textId="2C29EBAD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Rua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Largo da Europa, ASA</w:t>
    </w:r>
  </w:p>
  <w:p w14:paraId="2BAAD7E8" w14:textId="6F890957" w:rsidR="00611178" w:rsidRPr="00732364" w:rsidRDefault="00CD0316" w:rsidP="00CD0316">
    <w:pPr>
      <w:tabs>
        <w:tab w:val="left" w:pos="5812"/>
      </w:tabs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2º Andar Prédio BCA, </w:t>
    </w:r>
  </w:p>
  <w:p w14:paraId="5429AD5B" w14:textId="6A2CDBE6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CP nº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57- A, Achada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Sto.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António </w:t>
    </w:r>
  </w:p>
  <w:p w14:paraId="5DEC603C" w14:textId="6D9F1AC1" w:rsidR="0042618B" w:rsidRPr="00732364" w:rsidRDefault="00CD0316" w:rsidP="00CD0316">
    <w:pPr>
      <w:autoSpaceDE w:val="0"/>
      <w:autoSpaceDN w:val="0"/>
      <w:adjustRightInd w:val="0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  <w:t xml:space="preserve">          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Praia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República de Cabo Verde</w:t>
    </w:r>
  </w:p>
  <w:p w14:paraId="5034D861" w14:textId="007145CB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  <w:t xml:space="preserve">                          </w:t>
    </w:r>
    <w:proofErr w:type="spellStart"/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Telf</w:t>
    </w:r>
    <w:proofErr w:type="spellEnd"/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: (+238) 260 4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8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43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/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1877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www.igj.cv</w:t>
    </w:r>
  </w:p>
  <w:p w14:paraId="165DE160" w14:textId="16B50644" w:rsidR="0042618B" w:rsidRPr="00732364" w:rsidRDefault="0042618B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42618B">
      <w:rPr>
        <w:rFonts w:ascii="ArialMT" w:eastAsia="SimSun" w:hAnsi="ArialMT" w:cs="ArialMT"/>
        <w:noProof/>
        <w:color w:val="0F243E"/>
        <w:sz w:val="20"/>
        <w:szCs w:val="20"/>
        <w:lang w:eastAsia="pt-PT"/>
      </w:rPr>
      <w:drawing>
        <wp:anchor distT="0" distB="0" distL="114300" distR="114300" simplePos="0" relativeHeight="251659776" behindDoc="1" locked="0" layoutInCell="1" allowOverlap="1" wp14:anchorId="3BC1E69F" wp14:editId="18B92F51">
          <wp:simplePos x="0" y="0"/>
          <wp:positionH relativeFrom="column">
            <wp:posOffset>-44450</wp:posOffset>
          </wp:positionH>
          <wp:positionV relativeFrom="paragraph">
            <wp:posOffset>1465580</wp:posOffset>
          </wp:positionV>
          <wp:extent cx="5384165" cy="5224780"/>
          <wp:effectExtent l="0" t="0" r="6985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86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84165" cy="5224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0316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ab/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FAA"/>
    <w:multiLevelType w:val="hybridMultilevel"/>
    <w:tmpl w:val="590EE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6925"/>
    <w:multiLevelType w:val="hybridMultilevel"/>
    <w:tmpl w:val="B204C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642DA"/>
    <w:multiLevelType w:val="hybridMultilevel"/>
    <w:tmpl w:val="4260E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506E"/>
    <w:multiLevelType w:val="hybridMultilevel"/>
    <w:tmpl w:val="A4524A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00D5A"/>
    <w:multiLevelType w:val="hybridMultilevel"/>
    <w:tmpl w:val="AAD2A772"/>
    <w:lvl w:ilvl="0" w:tplc="08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42949"/>
    <w:multiLevelType w:val="hybridMultilevel"/>
    <w:tmpl w:val="294002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11384"/>
    <w:multiLevelType w:val="hybridMultilevel"/>
    <w:tmpl w:val="D2B64E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03572"/>
    <w:multiLevelType w:val="hybridMultilevel"/>
    <w:tmpl w:val="F8A2F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01457"/>
    <w:multiLevelType w:val="hybridMultilevel"/>
    <w:tmpl w:val="52A01E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C3207"/>
    <w:multiLevelType w:val="hybridMultilevel"/>
    <w:tmpl w:val="09D47DB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650BD"/>
    <w:multiLevelType w:val="hybridMultilevel"/>
    <w:tmpl w:val="F904A1E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C03EC"/>
    <w:multiLevelType w:val="hybridMultilevel"/>
    <w:tmpl w:val="481AA13A"/>
    <w:lvl w:ilvl="0" w:tplc="0816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2" w15:restartNumberingAfterBreak="0">
    <w:nsid w:val="7FEF595B"/>
    <w:multiLevelType w:val="hybridMultilevel"/>
    <w:tmpl w:val="57F0FEC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345318">
    <w:abstractNumId w:val="12"/>
  </w:num>
  <w:num w:numId="2" w16cid:durableId="233659538">
    <w:abstractNumId w:val="6"/>
  </w:num>
  <w:num w:numId="3" w16cid:durableId="612982794">
    <w:abstractNumId w:val="10"/>
  </w:num>
  <w:num w:numId="4" w16cid:durableId="1128427419">
    <w:abstractNumId w:val="4"/>
  </w:num>
  <w:num w:numId="5" w16cid:durableId="590698353">
    <w:abstractNumId w:val="11"/>
  </w:num>
  <w:num w:numId="6" w16cid:durableId="566766502">
    <w:abstractNumId w:val="2"/>
  </w:num>
  <w:num w:numId="7" w16cid:durableId="1989090340">
    <w:abstractNumId w:val="7"/>
  </w:num>
  <w:num w:numId="8" w16cid:durableId="991324464">
    <w:abstractNumId w:val="3"/>
  </w:num>
  <w:num w:numId="9" w16cid:durableId="636841658">
    <w:abstractNumId w:val="8"/>
  </w:num>
  <w:num w:numId="10" w16cid:durableId="2033460335">
    <w:abstractNumId w:val="9"/>
  </w:num>
  <w:num w:numId="11" w16cid:durableId="1519198456">
    <w:abstractNumId w:val="0"/>
  </w:num>
  <w:num w:numId="12" w16cid:durableId="1812358400">
    <w:abstractNumId w:val="5"/>
  </w:num>
  <w:num w:numId="13" w16cid:durableId="1998146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8B"/>
    <w:rsid w:val="00004145"/>
    <w:rsid w:val="000161C5"/>
    <w:rsid w:val="00020562"/>
    <w:rsid w:val="00034222"/>
    <w:rsid w:val="0006317C"/>
    <w:rsid w:val="00083BF2"/>
    <w:rsid w:val="00097256"/>
    <w:rsid w:val="000A2A13"/>
    <w:rsid w:val="000D62FD"/>
    <w:rsid w:val="000D645B"/>
    <w:rsid w:val="000D7BB1"/>
    <w:rsid w:val="000E3C3C"/>
    <w:rsid w:val="000E5D29"/>
    <w:rsid w:val="000E6EF9"/>
    <w:rsid w:val="001072A6"/>
    <w:rsid w:val="00113152"/>
    <w:rsid w:val="0013760F"/>
    <w:rsid w:val="001419D3"/>
    <w:rsid w:val="00143BDC"/>
    <w:rsid w:val="00143C36"/>
    <w:rsid w:val="001476B2"/>
    <w:rsid w:val="001521A0"/>
    <w:rsid w:val="00155131"/>
    <w:rsid w:val="001616BF"/>
    <w:rsid w:val="001766F2"/>
    <w:rsid w:val="00187770"/>
    <w:rsid w:val="001A10F6"/>
    <w:rsid w:val="001A7388"/>
    <w:rsid w:val="001B7D8A"/>
    <w:rsid w:val="001C0244"/>
    <w:rsid w:val="001D1FE5"/>
    <w:rsid w:val="001D26DE"/>
    <w:rsid w:val="001E523B"/>
    <w:rsid w:val="001F0355"/>
    <w:rsid w:val="001F38E4"/>
    <w:rsid w:val="001F6DAD"/>
    <w:rsid w:val="00201323"/>
    <w:rsid w:val="00215713"/>
    <w:rsid w:val="00223415"/>
    <w:rsid w:val="00231627"/>
    <w:rsid w:val="00235AD3"/>
    <w:rsid w:val="00244B0E"/>
    <w:rsid w:val="0025333E"/>
    <w:rsid w:val="0025626F"/>
    <w:rsid w:val="00272C0D"/>
    <w:rsid w:val="0027557D"/>
    <w:rsid w:val="0027598A"/>
    <w:rsid w:val="00285E97"/>
    <w:rsid w:val="002900A6"/>
    <w:rsid w:val="002920D2"/>
    <w:rsid w:val="002936EC"/>
    <w:rsid w:val="00296EBA"/>
    <w:rsid w:val="0029791A"/>
    <w:rsid w:val="002A0233"/>
    <w:rsid w:val="002A16EC"/>
    <w:rsid w:val="002A53BB"/>
    <w:rsid w:val="002A7E5B"/>
    <w:rsid w:val="002B2ED2"/>
    <w:rsid w:val="002B79D7"/>
    <w:rsid w:val="002D0225"/>
    <w:rsid w:val="002D1AC1"/>
    <w:rsid w:val="002D2E3F"/>
    <w:rsid w:val="002D3DD9"/>
    <w:rsid w:val="002E03DA"/>
    <w:rsid w:val="002E655F"/>
    <w:rsid w:val="002F79A3"/>
    <w:rsid w:val="002F7C34"/>
    <w:rsid w:val="0030714F"/>
    <w:rsid w:val="003153A5"/>
    <w:rsid w:val="003156D5"/>
    <w:rsid w:val="00322019"/>
    <w:rsid w:val="00332AEE"/>
    <w:rsid w:val="00336027"/>
    <w:rsid w:val="0033688C"/>
    <w:rsid w:val="003568FC"/>
    <w:rsid w:val="00366390"/>
    <w:rsid w:val="003738B2"/>
    <w:rsid w:val="003750C9"/>
    <w:rsid w:val="003820FE"/>
    <w:rsid w:val="0038516B"/>
    <w:rsid w:val="0039779E"/>
    <w:rsid w:val="003A063D"/>
    <w:rsid w:val="003D65F4"/>
    <w:rsid w:val="003D7A30"/>
    <w:rsid w:val="0040126A"/>
    <w:rsid w:val="00407D51"/>
    <w:rsid w:val="00410289"/>
    <w:rsid w:val="00413CFC"/>
    <w:rsid w:val="00420354"/>
    <w:rsid w:val="004205FD"/>
    <w:rsid w:val="0042618B"/>
    <w:rsid w:val="004406DA"/>
    <w:rsid w:val="004442B8"/>
    <w:rsid w:val="00480610"/>
    <w:rsid w:val="00492D0A"/>
    <w:rsid w:val="00492FEC"/>
    <w:rsid w:val="00497E9C"/>
    <w:rsid w:val="004A1042"/>
    <w:rsid w:val="004A183D"/>
    <w:rsid w:val="004D3CED"/>
    <w:rsid w:val="004D7E6F"/>
    <w:rsid w:val="004F0258"/>
    <w:rsid w:val="004F15A5"/>
    <w:rsid w:val="0051128D"/>
    <w:rsid w:val="00524B5B"/>
    <w:rsid w:val="00526455"/>
    <w:rsid w:val="00552942"/>
    <w:rsid w:val="00553E52"/>
    <w:rsid w:val="005571A0"/>
    <w:rsid w:val="00557C0E"/>
    <w:rsid w:val="00571404"/>
    <w:rsid w:val="005746F2"/>
    <w:rsid w:val="00583DD9"/>
    <w:rsid w:val="00584343"/>
    <w:rsid w:val="0058566E"/>
    <w:rsid w:val="00587307"/>
    <w:rsid w:val="0059643A"/>
    <w:rsid w:val="005A10F6"/>
    <w:rsid w:val="005A38A1"/>
    <w:rsid w:val="005B3765"/>
    <w:rsid w:val="005C1B4A"/>
    <w:rsid w:val="005C515A"/>
    <w:rsid w:val="005D2B7B"/>
    <w:rsid w:val="005D591C"/>
    <w:rsid w:val="005D593C"/>
    <w:rsid w:val="005E3FDF"/>
    <w:rsid w:val="00600577"/>
    <w:rsid w:val="006110C5"/>
    <w:rsid w:val="00611178"/>
    <w:rsid w:val="00611FF1"/>
    <w:rsid w:val="0061407B"/>
    <w:rsid w:val="00616E40"/>
    <w:rsid w:val="00617779"/>
    <w:rsid w:val="006210F9"/>
    <w:rsid w:val="00626878"/>
    <w:rsid w:val="00632CE7"/>
    <w:rsid w:val="00656284"/>
    <w:rsid w:val="006616B5"/>
    <w:rsid w:val="00672095"/>
    <w:rsid w:val="006758CB"/>
    <w:rsid w:val="00680744"/>
    <w:rsid w:val="00684B8D"/>
    <w:rsid w:val="006A7F08"/>
    <w:rsid w:val="006D01D7"/>
    <w:rsid w:val="006D1ABD"/>
    <w:rsid w:val="006D4CC2"/>
    <w:rsid w:val="006D73F1"/>
    <w:rsid w:val="006E1F33"/>
    <w:rsid w:val="006E690D"/>
    <w:rsid w:val="006F4C4B"/>
    <w:rsid w:val="006F6403"/>
    <w:rsid w:val="00702C48"/>
    <w:rsid w:val="00712248"/>
    <w:rsid w:val="00732364"/>
    <w:rsid w:val="00733A19"/>
    <w:rsid w:val="00741812"/>
    <w:rsid w:val="007427F5"/>
    <w:rsid w:val="00746876"/>
    <w:rsid w:val="00747AF8"/>
    <w:rsid w:val="00774BEE"/>
    <w:rsid w:val="00781B5B"/>
    <w:rsid w:val="0079745F"/>
    <w:rsid w:val="007B24A2"/>
    <w:rsid w:val="007B6D75"/>
    <w:rsid w:val="007C2026"/>
    <w:rsid w:val="007D1E53"/>
    <w:rsid w:val="007E0579"/>
    <w:rsid w:val="007E2F12"/>
    <w:rsid w:val="008071B8"/>
    <w:rsid w:val="00826E61"/>
    <w:rsid w:val="0083125A"/>
    <w:rsid w:val="00833627"/>
    <w:rsid w:val="00863E31"/>
    <w:rsid w:val="00864DB4"/>
    <w:rsid w:val="0086579E"/>
    <w:rsid w:val="00867C49"/>
    <w:rsid w:val="008713EA"/>
    <w:rsid w:val="00875F4A"/>
    <w:rsid w:val="00881299"/>
    <w:rsid w:val="00883FB8"/>
    <w:rsid w:val="008A5009"/>
    <w:rsid w:val="008B2043"/>
    <w:rsid w:val="008B2C85"/>
    <w:rsid w:val="008C7B07"/>
    <w:rsid w:val="008D23E1"/>
    <w:rsid w:val="008D7E1E"/>
    <w:rsid w:val="008F6BD7"/>
    <w:rsid w:val="00923EB3"/>
    <w:rsid w:val="00933498"/>
    <w:rsid w:val="00933A2E"/>
    <w:rsid w:val="009346BB"/>
    <w:rsid w:val="00941131"/>
    <w:rsid w:val="00951CB7"/>
    <w:rsid w:val="00963657"/>
    <w:rsid w:val="00991B9B"/>
    <w:rsid w:val="00997116"/>
    <w:rsid w:val="009A3468"/>
    <w:rsid w:val="009A4DD7"/>
    <w:rsid w:val="009B1670"/>
    <w:rsid w:val="009C5AC3"/>
    <w:rsid w:val="009D2DE8"/>
    <w:rsid w:val="009E55A9"/>
    <w:rsid w:val="009F0336"/>
    <w:rsid w:val="009F3425"/>
    <w:rsid w:val="009F5CB2"/>
    <w:rsid w:val="009F7D74"/>
    <w:rsid w:val="00A06BCA"/>
    <w:rsid w:val="00A16B93"/>
    <w:rsid w:val="00A42026"/>
    <w:rsid w:val="00A51084"/>
    <w:rsid w:val="00A9433C"/>
    <w:rsid w:val="00A97EFC"/>
    <w:rsid w:val="00AA2BF9"/>
    <w:rsid w:val="00AA44F9"/>
    <w:rsid w:val="00AD1AE3"/>
    <w:rsid w:val="00AD5FF7"/>
    <w:rsid w:val="00AE218D"/>
    <w:rsid w:val="00AF077B"/>
    <w:rsid w:val="00B0598D"/>
    <w:rsid w:val="00B177E8"/>
    <w:rsid w:val="00B24427"/>
    <w:rsid w:val="00B260D8"/>
    <w:rsid w:val="00B27FD4"/>
    <w:rsid w:val="00B351D2"/>
    <w:rsid w:val="00B3738C"/>
    <w:rsid w:val="00B50F91"/>
    <w:rsid w:val="00B523C2"/>
    <w:rsid w:val="00B53745"/>
    <w:rsid w:val="00BA096B"/>
    <w:rsid w:val="00BA40BD"/>
    <w:rsid w:val="00BB2F3C"/>
    <w:rsid w:val="00BC173E"/>
    <w:rsid w:val="00BE04BA"/>
    <w:rsid w:val="00BE47EF"/>
    <w:rsid w:val="00BF4109"/>
    <w:rsid w:val="00C03698"/>
    <w:rsid w:val="00C07A2C"/>
    <w:rsid w:val="00C12C6B"/>
    <w:rsid w:val="00C327A6"/>
    <w:rsid w:val="00C32DBE"/>
    <w:rsid w:val="00C36DC3"/>
    <w:rsid w:val="00C406D0"/>
    <w:rsid w:val="00C40CB2"/>
    <w:rsid w:val="00C410D7"/>
    <w:rsid w:val="00C439EF"/>
    <w:rsid w:val="00C632E2"/>
    <w:rsid w:val="00C67A2B"/>
    <w:rsid w:val="00C71587"/>
    <w:rsid w:val="00C777F8"/>
    <w:rsid w:val="00C91011"/>
    <w:rsid w:val="00C92FEC"/>
    <w:rsid w:val="00C94DAE"/>
    <w:rsid w:val="00C956E5"/>
    <w:rsid w:val="00CB368F"/>
    <w:rsid w:val="00CC09C1"/>
    <w:rsid w:val="00CC26B8"/>
    <w:rsid w:val="00CC2A71"/>
    <w:rsid w:val="00CD0316"/>
    <w:rsid w:val="00CE3399"/>
    <w:rsid w:val="00CE57D0"/>
    <w:rsid w:val="00CE6108"/>
    <w:rsid w:val="00CF56A7"/>
    <w:rsid w:val="00D2591C"/>
    <w:rsid w:val="00D2602B"/>
    <w:rsid w:val="00D319AF"/>
    <w:rsid w:val="00D53252"/>
    <w:rsid w:val="00D5438B"/>
    <w:rsid w:val="00D55BAB"/>
    <w:rsid w:val="00D666BB"/>
    <w:rsid w:val="00D760A0"/>
    <w:rsid w:val="00D8165E"/>
    <w:rsid w:val="00D86781"/>
    <w:rsid w:val="00D86DF8"/>
    <w:rsid w:val="00D90C1A"/>
    <w:rsid w:val="00D928D5"/>
    <w:rsid w:val="00D9490F"/>
    <w:rsid w:val="00D978E7"/>
    <w:rsid w:val="00DA5B62"/>
    <w:rsid w:val="00DC5085"/>
    <w:rsid w:val="00DC5178"/>
    <w:rsid w:val="00DE07E8"/>
    <w:rsid w:val="00DE64A2"/>
    <w:rsid w:val="00DF442D"/>
    <w:rsid w:val="00E0044D"/>
    <w:rsid w:val="00E02714"/>
    <w:rsid w:val="00E10632"/>
    <w:rsid w:val="00E2795A"/>
    <w:rsid w:val="00E323C2"/>
    <w:rsid w:val="00E34C95"/>
    <w:rsid w:val="00E34F20"/>
    <w:rsid w:val="00E4166A"/>
    <w:rsid w:val="00E478C5"/>
    <w:rsid w:val="00E5753F"/>
    <w:rsid w:val="00E6082D"/>
    <w:rsid w:val="00E76155"/>
    <w:rsid w:val="00E85A13"/>
    <w:rsid w:val="00E86BD4"/>
    <w:rsid w:val="00EB4849"/>
    <w:rsid w:val="00ED2B13"/>
    <w:rsid w:val="00EE0662"/>
    <w:rsid w:val="00EE3CEB"/>
    <w:rsid w:val="00EE4D6D"/>
    <w:rsid w:val="00F03063"/>
    <w:rsid w:val="00F1756A"/>
    <w:rsid w:val="00F30E23"/>
    <w:rsid w:val="00F371DD"/>
    <w:rsid w:val="00F418C0"/>
    <w:rsid w:val="00F42D1A"/>
    <w:rsid w:val="00F54E62"/>
    <w:rsid w:val="00F63902"/>
    <w:rsid w:val="00F668AF"/>
    <w:rsid w:val="00F66A1F"/>
    <w:rsid w:val="00F900FF"/>
    <w:rsid w:val="00F949EC"/>
    <w:rsid w:val="00F9586B"/>
    <w:rsid w:val="00F969A6"/>
    <w:rsid w:val="00FA45C5"/>
    <w:rsid w:val="00FA6754"/>
    <w:rsid w:val="00FB16BC"/>
    <w:rsid w:val="00FB52E5"/>
    <w:rsid w:val="00FC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0F34B8"/>
  <w14:defaultImageDpi w14:val="300"/>
  <w15:docId w15:val="{77496343-B991-489F-AB7C-AAD9B36B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A10F6"/>
  </w:style>
  <w:style w:type="paragraph" w:styleId="Rodap">
    <w:name w:val="footer"/>
    <w:basedOn w:val="Normal"/>
    <w:link w:val="Rodap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A10F6"/>
  </w:style>
  <w:style w:type="paragraph" w:styleId="Textodebalo">
    <w:name w:val="Balloon Text"/>
    <w:basedOn w:val="Normal"/>
    <w:link w:val="TextodebaloCarter"/>
    <w:uiPriority w:val="99"/>
    <w:semiHidden/>
    <w:unhideWhenUsed/>
    <w:rsid w:val="00ED2B13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B13"/>
    <w:rPr>
      <w:rFonts w:ascii="Lucida Grande" w:hAnsi="Lucida Grande" w:cs="Lucida Grande"/>
      <w:sz w:val="18"/>
      <w:szCs w:val="18"/>
    </w:rPr>
  </w:style>
  <w:style w:type="paragraph" w:customStyle="1" w:styleId="endereo">
    <w:name w:val="endereço"/>
    <w:basedOn w:val="Normal"/>
    <w:uiPriority w:val="99"/>
    <w:rsid w:val="002D0225"/>
    <w:pPr>
      <w:widowControl w:val="0"/>
      <w:autoSpaceDE w:val="0"/>
      <w:autoSpaceDN w:val="0"/>
      <w:adjustRightInd w:val="0"/>
      <w:spacing w:line="288" w:lineRule="auto"/>
      <w:jc w:val="center"/>
      <w:textAlignment w:val="center"/>
    </w:pPr>
    <w:rPr>
      <w:rFonts w:ascii="TextaNarrowAlt-Light" w:hAnsi="TextaNarrowAlt-Light" w:cs="TextaNarrowAlt-Light"/>
      <w:color w:val="000000"/>
      <w:sz w:val="13"/>
      <w:szCs w:val="13"/>
      <w:lang w:val="en-US"/>
    </w:rPr>
  </w:style>
  <w:style w:type="paragraph" w:styleId="PargrafodaLista">
    <w:name w:val="List Paragraph"/>
    <w:basedOn w:val="Normal"/>
    <w:uiPriority w:val="34"/>
    <w:qFormat/>
    <w:rsid w:val="00611FF1"/>
    <w:pPr>
      <w:ind w:left="720"/>
      <w:contextualSpacing/>
    </w:pPr>
  </w:style>
  <w:style w:type="paragraph" w:customStyle="1" w:styleId="xxmsonormal">
    <w:name w:val="x_xmsonormal"/>
    <w:basedOn w:val="Normal"/>
    <w:rsid w:val="006177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CV" w:eastAsia="pt-CV"/>
    </w:rPr>
  </w:style>
  <w:style w:type="character" w:styleId="Hiperligao">
    <w:name w:val="Hyperlink"/>
    <w:basedOn w:val="Tipodeletrapredefinidodopargrafo"/>
    <w:uiPriority w:val="99"/>
    <w:semiHidden/>
    <w:unhideWhenUsed/>
    <w:rsid w:val="008071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ila.costa\Documents\Timbrado%20M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32179-0F55-4F89-934D-EF5A9A45C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C:\Users\lenila.costa\Documents\Timbrado MAI.dotx</Template>
  <TotalTime>1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MTIDE / IGJogos / Sec. - Silvina Monteiro</dc:creator>
  <cp:lastModifiedBy>Arlinda Peixoto</cp:lastModifiedBy>
  <cp:revision>2</cp:revision>
  <cp:lastPrinted>2021-10-21T18:26:00Z</cp:lastPrinted>
  <dcterms:created xsi:type="dcterms:W3CDTF">2026-02-23T13:25:00Z</dcterms:created>
  <dcterms:modified xsi:type="dcterms:W3CDTF">2026-02-23T13:25:00Z</dcterms:modified>
</cp:coreProperties>
</file>